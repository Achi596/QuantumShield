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B3836" w14:paraId="1A462660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C0AECF3" w14:textId="77777777" w:rsidR="001B2ABD" w:rsidRPr="001B3836" w:rsidRDefault="001B2ABD" w:rsidP="001B2ABD">
            <w:pPr>
              <w:tabs>
                <w:tab w:val="left" w:pos="990"/>
              </w:tabs>
              <w:jc w:val="center"/>
            </w:pPr>
            <w:r w:rsidRPr="001B3836">
              <mc:AlternateContent>
                <mc:Choice Requires="wps">
                  <w:drawing>
                    <wp:inline distT="0" distB="0" distL="0" distR="0" wp14:anchorId="0B68AA8D" wp14:editId="1BF9B777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62369" t="-11606" r="-57493" b="-14358"/>
                                </a:stretch>
                              </a:blipFill>
                              <a:ln w="63500"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C51D293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" strokecolor="#afcac4 [194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A311DCA" w14:textId="77777777" w:rsidR="001B2ABD" w:rsidRPr="001B3836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9509D6E" w14:textId="4D26A0F2" w:rsidR="001B2ABD" w:rsidRPr="001B3836" w:rsidRDefault="005120FA" w:rsidP="001B2ABD">
            <w:pPr>
              <w:pStyle w:val="Title"/>
              <w:rPr>
                <w:sz w:val="52"/>
                <w:szCs w:val="52"/>
              </w:rPr>
            </w:pPr>
            <w:r w:rsidRPr="001B3836">
              <w:rPr>
                <w:sz w:val="52"/>
                <w:szCs w:val="52"/>
              </w:rPr>
              <w:t>Hash-Based Multi-Signatures for Post-Quantum Ethereum</w:t>
            </w:r>
          </w:p>
          <w:p w14:paraId="04B47701" w14:textId="48B77596" w:rsidR="001B2ABD" w:rsidRPr="00A13EC2" w:rsidRDefault="001B3836" w:rsidP="001B2ABD">
            <w:pPr>
              <w:pStyle w:val="Subtitle"/>
              <w:rPr>
                <w:rFonts w:ascii="Harlow Solid Italic" w:hAnsi="Harlow Solid Italic"/>
                <w:i/>
                <w:iCs/>
              </w:rPr>
            </w:pPr>
            <w:r w:rsidRPr="00A13EC2">
              <w:rPr>
                <w:rFonts w:ascii="Harlow Solid Italic" w:hAnsi="Harlow Solid Italic"/>
                <w:i/>
                <w:iCs/>
                <w:color w:val="C00000"/>
                <w:spacing w:val="0"/>
                <w:w w:val="100"/>
              </w:rPr>
              <w:t xml:space="preserve">By </w:t>
            </w:r>
            <w:proofErr w:type="spellStart"/>
            <w:r w:rsidRPr="00A13EC2">
              <w:rPr>
                <w:rFonts w:ascii="Harlow Solid Italic" w:hAnsi="Harlow Solid Italic"/>
                <w:i/>
                <w:iCs/>
                <w:color w:val="C00000"/>
                <w:spacing w:val="0"/>
                <w:w w:val="100"/>
              </w:rPr>
              <w:t>QuantumShield</w:t>
            </w:r>
            <w:proofErr w:type="spellEnd"/>
          </w:p>
        </w:tc>
      </w:tr>
      <w:tr w:rsidR="001B2ABD" w:rsidRPr="001B3836" w14:paraId="318C39BE" w14:textId="77777777" w:rsidTr="001B2ABD">
        <w:tc>
          <w:tcPr>
            <w:tcW w:w="3600" w:type="dxa"/>
          </w:tcPr>
          <w:p w14:paraId="103AEF85" w14:textId="05C46454" w:rsidR="001B2ABD" w:rsidRPr="001B3836" w:rsidRDefault="001B3836" w:rsidP="00036450">
            <w:pPr>
              <w:pStyle w:val="Heading3"/>
            </w:pPr>
            <w:r w:rsidRPr="001B3836">
              <w:t>Problem Statement</w:t>
            </w:r>
            <w:r w:rsidRPr="001B3836">
              <w:t>:</w:t>
            </w:r>
          </w:p>
          <w:p w14:paraId="129DB877" w14:textId="77777777" w:rsidR="0032027D" w:rsidRDefault="00464E48" w:rsidP="007E1DE7">
            <w:r w:rsidRPr="001B3836">
              <w:t>With the development of quantum computing, current cryptographic systems, such as the BLS signatures used in Ethereum’s proof-of-stake, will no longer be secure.</w:t>
            </w:r>
          </w:p>
          <w:p w14:paraId="57C8C723" w14:textId="77777777" w:rsidR="0032027D" w:rsidRDefault="0032027D" w:rsidP="007E1DE7"/>
          <w:p w14:paraId="48427CF8" w14:textId="3A2EBCDD" w:rsidR="0032027D" w:rsidRDefault="007E1DE7" w:rsidP="007E1DE7">
            <w:r>
              <w:t xml:space="preserve">As BLS relies on </w:t>
            </w:r>
            <w:r w:rsidR="00E80319">
              <w:t xml:space="preserve">the </w:t>
            </w:r>
            <w:r w:rsidRPr="007E1DE7">
              <w:t>discrete logarithm problem in elliptic curve groups</w:t>
            </w:r>
            <w:r w:rsidR="00E80319">
              <w:t>, w</w:t>
            </w:r>
            <w:r w:rsidR="0032027D">
              <w:t xml:space="preserve">hile being infeasible to solve with </w:t>
            </w:r>
            <w:r w:rsidR="0032027D" w:rsidRPr="0032027D">
              <w:t>classical computer</w:t>
            </w:r>
            <w:r w:rsidR="0032027D">
              <w:t xml:space="preserve">s, quantum computers can solve DLPs using Shor’s </w:t>
            </w:r>
            <w:r w:rsidR="0032027D" w:rsidRPr="0032027D">
              <w:t>algorithm</w:t>
            </w:r>
            <w:r w:rsidR="0032027D">
              <w:t>, allowing us to c</w:t>
            </w:r>
            <w:r w:rsidR="0032027D" w:rsidRPr="0032027D">
              <w:t xml:space="preserve">ompute </w:t>
            </w:r>
            <w:r w:rsidR="00B25433">
              <w:t xml:space="preserve">BLS </w:t>
            </w:r>
            <w:r w:rsidR="0032027D" w:rsidRPr="0032027D">
              <w:t xml:space="preserve">private keys from public keys in </w:t>
            </w:r>
            <w:r w:rsidR="00B25433">
              <w:t>effective</w:t>
            </w:r>
            <w:r w:rsidR="0032027D">
              <w:t xml:space="preserve"> time</w:t>
            </w:r>
            <w:r w:rsidR="00B25433">
              <w:t>.</w:t>
            </w:r>
          </w:p>
          <w:p w14:paraId="447E78F3" w14:textId="77777777" w:rsidR="007E1DE7" w:rsidRDefault="007E1DE7" w:rsidP="009260CD"/>
          <w:p w14:paraId="7209C057" w14:textId="6F5429FE" w:rsidR="001B3836" w:rsidRPr="001B3836" w:rsidRDefault="00464E48" w:rsidP="009260CD">
            <w:r w:rsidRPr="001B3836">
              <w:t xml:space="preserve"> The paper “</w:t>
            </w:r>
            <w:hyperlink r:id="rId8" w:history="1">
              <w:r w:rsidRPr="001B3836">
                <w:rPr>
                  <w:rStyle w:val="Hyperlink"/>
                </w:rPr>
                <w:t>Hash-Based Multi-Signatures for Post-Quantum Ethereum</w:t>
              </w:r>
            </w:hyperlink>
            <w:r w:rsidRPr="001B3836">
              <w:t>” proposes a</w:t>
            </w:r>
            <w:r w:rsidR="0089126C">
              <w:t xml:space="preserve">n </w:t>
            </w:r>
            <w:r w:rsidRPr="001B3836">
              <w:t xml:space="preserve">alternative based on </w:t>
            </w:r>
            <w:r w:rsidR="00B25433">
              <w:t>quantum resistant cryptographic hash functions</w:t>
            </w:r>
            <w:r w:rsidRPr="001B3836">
              <w:t xml:space="preserve"> </w:t>
            </w:r>
            <w:r w:rsidR="00B25433">
              <w:t xml:space="preserve">that </w:t>
            </w:r>
            <w:r w:rsidR="009A61B1">
              <w:t>remain secure as they do not rely on elliptical</w:t>
            </w:r>
            <w:r w:rsidR="0089126C">
              <w:t xml:space="preserve"> curves for security</w:t>
            </w:r>
            <w:r w:rsidRPr="001B3836">
              <w:t>.</w:t>
            </w:r>
          </w:p>
          <w:p w14:paraId="4C002BB9" w14:textId="77777777" w:rsidR="001B3836" w:rsidRPr="001B3836" w:rsidRDefault="001B3836" w:rsidP="009260CD"/>
          <w:p w14:paraId="0352AF93" w14:textId="724BC327" w:rsidR="00036450" w:rsidRPr="001B3836" w:rsidRDefault="00464E48" w:rsidP="009260CD">
            <w:r w:rsidRPr="001B3836">
              <w:t>Although</w:t>
            </w:r>
            <w:r w:rsidR="00CE6A25">
              <w:t xml:space="preserve"> researche</w:t>
            </w:r>
            <w:r w:rsidR="00883459">
              <w:t>r</w:t>
            </w:r>
            <w:r w:rsidR="00CE6A25">
              <w:t xml:space="preserve">s have created a </w:t>
            </w:r>
            <w:r w:rsidRPr="001B3836">
              <w:t xml:space="preserve">Rust </w:t>
            </w:r>
            <w:r w:rsidR="00CE6A25">
              <w:t>based proof of concept</w:t>
            </w:r>
            <w:r w:rsidRPr="001B3836">
              <w:t xml:space="preserve">, </w:t>
            </w:r>
            <w:r w:rsidR="00CE6A25">
              <w:t>it is heavily plagued with</w:t>
            </w:r>
            <w:r w:rsidR="00A13EC2">
              <w:t xml:space="preserve"> </w:t>
            </w:r>
            <w:r w:rsidR="00CE6A25">
              <w:t xml:space="preserve">performance </w:t>
            </w:r>
            <w:r w:rsidR="00A13EC2">
              <w:t>and compatibility issues.</w:t>
            </w:r>
            <w:r w:rsidRPr="001B3836">
              <w:t xml:space="preserve"> This project aims to implement the scheme in C </w:t>
            </w:r>
            <w:r w:rsidR="00A13EC2">
              <w:t xml:space="preserve">to maximise on chain performance </w:t>
            </w:r>
            <w:r w:rsidRPr="001B3836">
              <w:t xml:space="preserve">and </w:t>
            </w:r>
            <w:r w:rsidR="00A13EC2">
              <w:t>compatibility, serving as a successor for Ethereum’s current BLS security.</w:t>
            </w:r>
          </w:p>
          <w:p w14:paraId="16264C28" w14:textId="77777777" w:rsidR="00036450" w:rsidRPr="001B3836" w:rsidRDefault="00036450" w:rsidP="00036450"/>
          <w:p w14:paraId="56446563" w14:textId="3B10D1D4" w:rsidR="00036450" w:rsidRPr="001B3836" w:rsidRDefault="00A13EC2" w:rsidP="00CB0055">
            <w:pPr>
              <w:pStyle w:val="Heading3"/>
            </w:pPr>
            <w:r>
              <w:t>Our</w:t>
            </w:r>
            <w:r w:rsidR="001B3836" w:rsidRPr="001B3836">
              <w:t xml:space="preserve"> </w:t>
            </w:r>
            <w:r w:rsidR="00464E48" w:rsidRPr="001B3836">
              <w:t>Team:</w:t>
            </w:r>
          </w:p>
          <w:tbl>
            <w:tblPr>
              <w:tblStyle w:val="PlainTable4"/>
              <w:tblW w:w="3473" w:type="dxa"/>
              <w:tblLook w:val="04A0" w:firstRow="1" w:lastRow="0" w:firstColumn="1" w:lastColumn="0" w:noHBand="0" w:noVBand="1"/>
            </w:tblPr>
            <w:tblGrid>
              <w:gridCol w:w="2285"/>
              <w:gridCol w:w="1188"/>
            </w:tblGrid>
            <w:tr w:rsidR="00464E48" w:rsidRPr="001B3836" w14:paraId="5A8320A1" w14:textId="77777777" w:rsidTr="00855E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5" w:type="dxa"/>
                </w:tcPr>
                <w:p w14:paraId="1DFE11A6" w14:textId="474C8C3E" w:rsidR="00464E48" w:rsidRPr="001B3836" w:rsidRDefault="00464E48" w:rsidP="00464E48">
                  <w:pPr>
                    <w:rPr>
                      <w:sz w:val="20"/>
                      <w:szCs w:val="24"/>
                    </w:rPr>
                  </w:pPr>
                  <w:r w:rsidRPr="001B3836">
                    <w:rPr>
                      <w:sz w:val="20"/>
                      <w:szCs w:val="24"/>
                    </w:rPr>
                    <w:t>Achintha Namaratne</w:t>
                  </w:r>
                </w:p>
              </w:tc>
              <w:tc>
                <w:tcPr>
                  <w:tcW w:w="1188" w:type="dxa"/>
                </w:tcPr>
                <w:p w14:paraId="36F7C667" w14:textId="02C77410" w:rsidR="00464E48" w:rsidRPr="00C27BFA" w:rsidRDefault="00C27BFA" w:rsidP="00464E4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0"/>
                      <w:szCs w:val="24"/>
                    </w:rPr>
                  </w:pPr>
                  <w:r w:rsidRPr="00C27BFA">
                    <w:rPr>
                      <w:b w:val="0"/>
                      <w:bCs w:val="0"/>
                      <w:sz w:val="20"/>
                      <w:szCs w:val="24"/>
                    </w:rPr>
                    <w:t>z5413821</w:t>
                  </w:r>
                </w:p>
              </w:tc>
            </w:tr>
            <w:tr w:rsidR="00464E48" w:rsidRPr="001B3836" w14:paraId="5D4842BA" w14:textId="77777777" w:rsidTr="00855E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5" w:type="dxa"/>
                </w:tcPr>
                <w:p w14:paraId="738797B4" w14:textId="2F834F7B" w:rsidR="00464E48" w:rsidRPr="001B3836" w:rsidRDefault="00464E48" w:rsidP="00464E48">
                  <w:pPr>
                    <w:rPr>
                      <w:sz w:val="20"/>
                      <w:szCs w:val="24"/>
                    </w:rPr>
                  </w:pPr>
                  <w:r w:rsidRPr="001B3836">
                    <w:rPr>
                      <w:sz w:val="20"/>
                      <w:szCs w:val="24"/>
                    </w:rPr>
                    <w:t>Sam Marinovich</w:t>
                  </w:r>
                </w:p>
              </w:tc>
              <w:tc>
                <w:tcPr>
                  <w:tcW w:w="1188" w:type="dxa"/>
                </w:tcPr>
                <w:p w14:paraId="33D3BEB7" w14:textId="7FCCFEC0" w:rsidR="00464E48" w:rsidRPr="001B3836" w:rsidRDefault="00C27BFA" w:rsidP="00464E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4"/>
                    </w:rPr>
                  </w:pPr>
                  <w:r w:rsidRPr="00C27BFA">
                    <w:rPr>
                      <w:sz w:val="20"/>
                      <w:szCs w:val="24"/>
                    </w:rPr>
                    <w:t>z5480700</w:t>
                  </w:r>
                </w:p>
              </w:tc>
            </w:tr>
            <w:tr w:rsidR="00464E48" w:rsidRPr="001B3836" w14:paraId="3DA4AF40" w14:textId="77777777" w:rsidTr="00855E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5" w:type="dxa"/>
                </w:tcPr>
                <w:p w14:paraId="3834C804" w14:textId="4AED719A" w:rsidR="00464E48" w:rsidRPr="001B3836" w:rsidRDefault="00464E48" w:rsidP="00464E48">
                  <w:pPr>
                    <w:rPr>
                      <w:sz w:val="20"/>
                      <w:szCs w:val="24"/>
                    </w:rPr>
                  </w:pPr>
                  <w:r w:rsidRPr="001B3836">
                    <w:rPr>
                      <w:sz w:val="20"/>
                      <w:szCs w:val="24"/>
                    </w:rPr>
                    <w:t>Yifei Jia</w:t>
                  </w:r>
                </w:p>
              </w:tc>
              <w:tc>
                <w:tcPr>
                  <w:tcW w:w="1188" w:type="dxa"/>
                </w:tcPr>
                <w:p w14:paraId="5BEA1140" w14:textId="2D330BB4" w:rsidR="00464E48" w:rsidRPr="001B3836" w:rsidRDefault="00C27BFA" w:rsidP="00464E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4"/>
                    </w:rPr>
                  </w:pPr>
                  <w:r w:rsidRPr="00C27BFA">
                    <w:rPr>
                      <w:sz w:val="20"/>
                      <w:szCs w:val="24"/>
                    </w:rPr>
                    <w:t>z5665143</w:t>
                  </w:r>
                </w:p>
              </w:tc>
            </w:tr>
            <w:tr w:rsidR="00464E48" w:rsidRPr="001B3836" w14:paraId="7A1F08A1" w14:textId="77777777" w:rsidTr="00855E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5" w:type="dxa"/>
                </w:tcPr>
                <w:p w14:paraId="71E3EC69" w14:textId="3B85EB19" w:rsidR="00464E48" w:rsidRPr="001B3836" w:rsidRDefault="00464E48" w:rsidP="00464E48">
                  <w:pPr>
                    <w:rPr>
                      <w:sz w:val="20"/>
                      <w:szCs w:val="24"/>
                    </w:rPr>
                  </w:pPr>
                  <w:r w:rsidRPr="001B3836">
                    <w:rPr>
                      <w:sz w:val="20"/>
                      <w:szCs w:val="24"/>
                    </w:rPr>
                    <w:t>Zihan Xu</w:t>
                  </w:r>
                </w:p>
              </w:tc>
              <w:tc>
                <w:tcPr>
                  <w:tcW w:w="1188" w:type="dxa"/>
                </w:tcPr>
                <w:p w14:paraId="4FF160E5" w14:textId="36048A7E" w:rsidR="00464E48" w:rsidRPr="001B3836" w:rsidRDefault="00C27BFA" w:rsidP="00464E4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4"/>
                    </w:rPr>
                  </w:pPr>
                  <w:r w:rsidRPr="00C27BFA">
                    <w:rPr>
                      <w:sz w:val="20"/>
                      <w:szCs w:val="24"/>
                    </w:rPr>
                    <w:t>z5489858</w:t>
                  </w:r>
                </w:p>
              </w:tc>
            </w:tr>
            <w:tr w:rsidR="00464E48" w:rsidRPr="001B3836" w14:paraId="077A6C03" w14:textId="77777777" w:rsidTr="00855E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5" w:type="dxa"/>
                </w:tcPr>
                <w:p w14:paraId="139B07B8" w14:textId="5640CC58" w:rsidR="00464E48" w:rsidRPr="001B3836" w:rsidRDefault="00464E48" w:rsidP="00464E48">
                  <w:pPr>
                    <w:rPr>
                      <w:sz w:val="20"/>
                      <w:szCs w:val="24"/>
                    </w:rPr>
                  </w:pPr>
                  <w:proofErr w:type="spellStart"/>
                  <w:r w:rsidRPr="001B3836">
                    <w:rPr>
                      <w:sz w:val="20"/>
                      <w:szCs w:val="24"/>
                    </w:rPr>
                    <w:t>Jinye</w:t>
                  </w:r>
                  <w:proofErr w:type="spellEnd"/>
                  <w:r w:rsidRPr="001B3836">
                    <w:rPr>
                      <w:sz w:val="20"/>
                      <w:szCs w:val="24"/>
                    </w:rPr>
                    <w:t xml:space="preserve"> Hu </w:t>
                  </w:r>
                </w:p>
              </w:tc>
              <w:tc>
                <w:tcPr>
                  <w:tcW w:w="1188" w:type="dxa"/>
                </w:tcPr>
                <w:p w14:paraId="3D83E1CE" w14:textId="431FF864" w:rsidR="00464E48" w:rsidRPr="001B3836" w:rsidRDefault="00C27BFA" w:rsidP="00464E4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4"/>
                    </w:rPr>
                  </w:pPr>
                  <w:r w:rsidRPr="00C27BFA">
                    <w:rPr>
                      <w:sz w:val="20"/>
                      <w:szCs w:val="24"/>
                    </w:rPr>
                    <w:t>z5513840</w:t>
                  </w:r>
                </w:p>
              </w:tc>
            </w:tr>
          </w:tbl>
          <w:p w14:paraId="3B63E60C" w14:textId="346D2F37" w:rsidR="004D3011" w:rsidRPr="001B3836" w:rsidRDefault="004D3011" w:rsidP="004D3011"/>
        </w:tc>
        <w:tc>
          <w:tcPr>
            <w:tcW w:w="720" w:type="dxa"/>
          </w:tcPr>
          <w:p w14:paraId="027D2AB0" w14:textId="77777777" w:rsidR="001B2ABD" w:rsidRPr="001B3836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16DB4AA0" w14:textId="7D8B395C" w:rsidR="001B2ABD" w:rsidRPr="001B3836" w:rsidRDefault="001B3836" w:rsidP="00036450">
            <w:pPr>
              <w:pStyle w:val="Heading2"/>
            </w:pPr>
            <w:r w:rsidRPr="001B3836">
              <w:t>Tentative timelines</w:t>
            </w:r>
          </w:p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3115"/>
              <w:gridCol w:w="3115"/>
            </w:tblGrid>
            <w:tr w:rsidR="006E394F" w:rsidRPr="001B3836" w14:paraId="6CD02BF1" w14:textId="77777777" w:rsidTr="006E394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  <w:tcBorders>
                    <w:right w:val="single" w:sz="4" w:space="0" w:color="FFFFFF" w:themeColor="background1"/>
                  </w:tcBorders>
                </w:tcPr>
                <w:p w14:paraId="683BB1A1" w14:textId="06CEBA6D" w:rsidR="006E394F" w:rsidRPr="006E394F" w:rsidRDefault="006E394F" w:rsidP="006E394F">
                  <w:pPr>
                    <w:spacing w:before="240" w:after="240"/>
                    <w:jc w:val="center"/>
                    <w:rPr>
                      <w:rStyle w:val="normaltextrun"/>
                      <w:rFonts w:ascii="Helvetica" w:hAnsi="Helvetica" w:cs="Helvetica"/>
                      <w:color w:val="F2F2F2" w:themeColor="background1" w:themeShade="F2"/>
                      <w:sz w:val="32"/>
                      <w:szCs w:val="32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F2F2F2" w:themeColor="background1" w:themeShade="F2"/>
                      <w:sz w:val="32"/>
                      <w:szCs w:val="32"/>
                    </w:rPr>
                    <w:t>Week</w:t>
                  </w:r>
                </w:p>
              </w:tc>
              <w:tc>
                <w:tcPr>
                  <w:tcW w:w="3115" w:type="dxa"/>
                  <w:tcBorders>
                    <w:left w:val="single" w:sz="4" w:space="0" w:color="FFFFFF" w:themeColor="background1"/>
                  </w:tcBorders>
                </w:tcPr>
                <w:p w14:paraId="551A4B86" w14:textId="6D128378" w:rsidR="006E394F" w:rsidRPr="006E394F" w:rsidRDefault="006E394F" w:rsidP="006E394F">
                  <w:pPr>
                    <w:spacing w:before="240" w:after="24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normaltextrun"/>
                      <w:rFonts w:ascii="Helvetica" w:hAnsi="Helvetica" w:cs="Helvetica"/>
                      <w:color w:val="F2F2F2" w:themeColor="background1" w:themeShade="F2"/>
                      <w:sz w:val="32"/>
                      <w:szCs w:val="32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F2F2F2" w:themeColor="background1" w:themeShade="F2"/>
                      <w:sz w:val="32"/>
                      <w:szCs w:val="32"/>
                    </w:rPr>
                    <w:t>Item</w:t>
                  </w:r>
                </w:p>
              </w:tc>
            </w:tr>
            <w:tr w:rsidR="001B3836" w:rsidRPr="001B3836" w14:paraId="6EAD3BF9" w14:textId="77777777" w:rsidTr="006E39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5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14DF085D" w14:textId="35255291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4B509D3E" w14:textId="395F5D4F" w:rsidR="001B3836" w:rsidRPr="001B3836" w:rsidRDefault="001B3836" w:rsidP="006E394F">
                  <w:pPr>
                    <w:spacing w:before="240" w:after="24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Analysing the </w:t>
                  </w:r>
                  <w:r w:rsidR="006E394F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initial paper and further research on the topic</w:t>
                  </w:r>
                  <w:r w:rsidR="006E394F">
                    <w:rPr>
                      <w:rStyle w:val="eop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1B3836" w:rsidRPr="001B3836" w14:paraId="0DCABDD4" w14:textId="77777777" w:rsidTr="006E394F">
              <w:trPr>
                <w:trHeight w:val="45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06E2A13E" w14:textId="73DD5B71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3115" w:type="dxa"/>
                  <w:vMerge w:val="restart"/>
                </w:tcPr>
                <w:p w14:paraId="0A8D7991" w14:textId="77777777" w:rsidR="006E394F" w:rsidRDefault="006E394F" w:rsidP="006E3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</w:pPr>
                </w:p>
                <w:p w14:paraId="3F507CA6" w14:textId="0877F086" w:rsidR="001B3836" w:rsidRPr="001B3836" w:rsidRDefault="006E394F" w:rsidP="006E3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Designing and coding our 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C based </w:t>
                  </w:r>
                  <w:r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implementation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 using pre-existing hashing libraries </w:t>
                  </w:r>
                  <w:r w:rsidR="00F15858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with proven security</w:t>
                  </w:r>
                  <w:r w:rsidR="00F15858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 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such as</w:t>
                  </w:r>
                  <w:r w:rsidR="00F15858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="00883459" w:rsidRP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Libkeccak</w:t>
                  </w:r>
                  <w:proofErr w:type="spellEnd"/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1B3836" w:rsidRPr="001B3836" w14:paraId="24583BD1" w14:textId="77777777" w:rsidTr="006E39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35E13978" w14:textId="0E09E4EE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3115" w:type="dxa"/>
                  <w:vMerge/>
                </w:tcPr>
                <w:p w14:paraId="1C668710" w14:textId="77777777" w:rsidR="001B3836" w:rsidRPr="001B3836" w:rsidRDefault="001B3836" w:rsidP="006E394F">
                  <w:pPr>
                    <w:spacing w:before="240" w:after="24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  <w:tr w:rsidR="001B3836" w:rsidRPr="001B3836" w14:paraId="54D820B7" w14:textId="77777777" w:rsidTr="006E394F">
              <w:trPr>
                <w:trHeight w:val="45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67FB93F2" w14:textId="2CA04113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39678EA5" w14:textId="00FD6D47" w:rsidR="001B3836" w:rsidRPr="001B3836" w:rsidRDefault="001B3836" w:rsidP="00883459">
                  <w:pPr>
                    <w:spacing w:after="24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Benchmarking</w:t>
                  </w:r>
                  <w:r w:rsidR="006E394F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 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using Supercop and </w:t>
                  </w:r>
                  <w:r w:rsidR="000F0CA1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final 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design verification using </w:t>
                  </w:r>
                  <w:proofErr w:type="spellStart"/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Valgrind</w:t>
                  </w:r>
                  <w:proofErr w:type="spellEnd"/>
                  <w:r w:rsidR="000F0CA1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1B3836" w:rsidRPr="001B3836" w14:paraId="1FD063FA" w14:textId="77777777" w:rsidTr="006E394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5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026BDEFB" w14:textId="1AED3BBD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9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7F55F622" w14:textId="470FDE6D" w:rsidR="001B3836" w:rsidRPr="001B3836" w:rsidRDefault="006E394F" w:rsidP="006E394F">
                  <w:pPr>
                    <w:spacing w:before="240" w:after="24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Complete and finalise </w:t>
                  </w:r>
                  <w:r w:rsidR="00883459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our findings in </w:t>
                  </w:r>
                  <w:r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the r</w:t>
                  </w:r>
                  <w:r w:rsidR="001B3836"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eport</w:t>
                  </w:r>
                </w:p>
              </w:tc>
            </w:tr>
            <w:tr w:rsidR="001B3836" w:rsidRPr="001B3836" w14:paraId="3D6BC686" w14:textId="77777777" w:rsidTr="006E394F">
              <w:trPr>
                <w:trHeight w:val="45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15" w:type="dxa"/>
                </w:tcPr>
                <w:p w14:paraId="18982E56" w14:textId="1A19803A" w:rsidR="001B3836" w:rsidRPr="006E394F" w:rsidRDefault="001B3836" w:rsidP="006E394F">
                  <w:pPr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 xml:space="preserve">Week </w:t>
                  </w:r>
                  <w:proofErr w:type="gramStart"/>
                  <w:r w:rsidRPr="006E394F">
                    <w:rPr>
                      <w:rStyle w:val="normaltextrun"/>
                      <w:rFonts w:ascii="Helvetica" w:hAnsi="Helvetica" w:cs="Helvetica"/>
                      <w:color w:val="000000"/>
                      <w:sz w:val="24"/>
                      <w:szCs w:val="24"/>
                    </w:rPr>
                    <w:t>10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21365BC8" w14:textId="5A421B7C" w:rsidR="001B3836" w:rsidRPr="001B3836" w:rsidRDefault="001B3836" w:rsidP="006E394F">
                  <w:pPr>
                    <w:spacing w:before="240" w:after="24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>Buffer</w:t>
                  </w:r>
                  <w:r w:rsidR="006E394F">
                    <w:rPr>
                      <w:rStyle w:val="normaltextrun"/>
                      <w:rFonts w:ascii="Helvetica" w:hAnsi="Helvetica" w:cs="Helvetica"/>
                      <w:color w:val="000000"/>
                      <w:sz w:val="20"/>
                      <w:szCs w:val="20"/>
                    </w:rPr>
                    <w:t xml:space="preserve"> to account for any unexpected issues</w:t>
                  </w:r>
                </w:p>
              </w:tc>
            </w:tr>
          </w:tbl>
          <w:p w14:paraId="536BD2C1" w14:textId="77777777" w:rsidR="004D3011" w:rsidRPr="001B3836" w:rsidRDefault="004D3011" w:rsidP="00036450"/>
          <w:p w14:paraId="6A811C17" w14:textId="6357F1E2" w:rsidR="00036450" w:rsidRPr="001B3836" w:rsidRDefault="00464E48" w:rsidP="00036450">
            <w:pPr>
              <w:pStyle w:val="Heading2"/>
            </w:pPr>
            <w:r w:rsidRPr="001B3836">
              <w:t>Responsibilities</w:t>
            </w:r>
          </w:p>
          <w:tbl>
            <w:tblPr>
              <w:tblStyle w:val="GridTable4-Accent5"/>
              <w:tblW w:w="0" w:type="auto"/>
              <w:tblLook w:val="04A0" w:firstRow="1" w:lastRow="0" w:firstColumn="1" w:lastColumn="0" w:noHBand="0" w:noVBand="1"/>
            </w:tblPr>
            <w:tblGrid>
              <w:gridCol w:w="2501"/>
              <w:gridCol w:w="3729"/>
            </w:tblGrid>
            <w:tr w:rsidR="00464E48" w:rsidRPr="001B3836" w14:paraId="1759CF23" w14:textId="77777777" w:rsidTr="001B383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5151FB31" w14:textId="17181080" w:rsidR="00464E48" w:rsidRPr="001B3836" w:rsidRDefault="001B3836" w:rsidP="00464E48">
                  <w:pPr>
                    <w:rPr>
                      <w:sz w:val="22"/>
                      <w:szCs w:val="28"/>
                    </w:rPr>
                  </w:pPr>
                  <w:r w:rsidRPr="001B3836">
                    <w:rPr>
                      <w:sz w:val="28"/>
                      <w:szCs w:val="36"/>
                    </w:rPr>
                    <w:t>Team member</w:t>
                  </w:r>
                </w:p>
              </w:tc>
              <w:tc>
                <w:tcPr>
                  <w:tcW w:w="3729" w:type="dxa"/>
                </w:tcPr>
                <w:p w14:paraId="511E6D74" w14:textId="2BE03AE8" w:rsidR="00464E48" w:rsidRPr="001B3836" w:rsidRDefault="001B3836" w:rsidP="00464E4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32"/>
                    </w:rPr>
                  </w:pPr>
                  <w:r w:rsidRPr="001B3836">
                    <w:rPr>
                      <w:sz w:val="28"/>
                      <w:szCs w:val="36"/>
                    </w:rPr>
                    <w:t>Role</w:t>
                  </w:r>
                </w:p>
              </w:tc>
            </w:tr>
            <w:tr w:rsidR="001B3836" w:rsidRPr="001B3836" w14:paraId="4135E0E7" w14:textId="77777777" w:rsidTr="001B38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12C9902A" w14:textId="019D0A4A" w:rsidR="001B3836" w:rsidRPr="001B3836" w:rsidRDefault="001B3836" w:rsidP="001B3836">
                  <w:pPr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Achintha Namaratne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 </w:t>
                  </w:r>
                </w:p>
              </w:tc>
              <w:tc>
                <w:tcPr>
                  <w:tcW w:w="3729" w:type="dxa"/>
                </w:tcPr>
                <w:p w14:paraId="59AC473D" w14:textId="00A07488" w:rsidR="001B3836" w:rsidRPr="001B3836" w:rsidRDefault="001B3836" w:rsidP="001B38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Base implementation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 </w:t>
                  </w:r>
                </w:p>
              </w:tc>
            </w:tr>
            <w:tr w:rsidR="001B3836" w:rsidRPr="001B3836" w14:paraId="46F30CC3" w14:textId="77777777" w:rsidTr="001B38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6B6C3CF1" w14:textId="28A3D2B1" w:rsidR="001B3836" w:rsidRPr="001B3836" w:rsidRDefault="001B3836" w:rsidP="001B3836">
                  <w:pPr>
                    <w:rPr>
                      <w:color w:val="FFFFFF" w:themeColor="background1"/>
                      <w:sz w:val="22"/>
                      <w:szCs w:val="28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Sam Marinovich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 </w:t>
                  </w:r>
                </w:p>
              </w:tc>
              <w:tc>
                <w:tcPr>
                  <w:tcW w:w="3729" w:type="dxa"/>
                </w:tcPr>
                <w:p w14:paraId="326AD17A" w14:textId="6E45101B" w:rsidR="001B3836" w:rsidRPr="001B3836" w:rsidRDefault="001B3836" w:rsidP="001B38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 xml:space="preserve">Algorithm Optimizations 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 </w:t>
                  </w:r>
                </w:p>
              </w:tc>
            </w:tr>
            <w:tr w:rsidR="001B3836" w:rsidRPr="001B3836" w14:paraId="1E0588FD" w14:textId="77777777" w:rsidTr="001B38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753D6DB4" w14:textId="42AD9269" w:rsidR="001B3836" w:rsidRPr="001B3836" w:rsidRDefault="001B3836" w:rsidP="001B3836">
                  <w:pPr>
                    <w:rPr>
                      <w:color w:val="FFFFFF" w:themeColor="background1"/>
                      <w:sz w:val="22"/>
                      <w:szCs w:val="28"/>
                    </w:rPr>
                  </w:pPr>
                  <w:proofErr w:type="spellStart"/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Jinye</w:t>
                  </w:r>
                  <w:proofErr w:type="spellEnd"/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 xml:space="preserve"> Hu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 </w:t>
                  </w:r>
                </w:p>
              </w:tc>
              <w:tc>
                <w:tcPr>
                  <w:tcW w:w="3729" w:type="dxa"/>
                </w:tcPr>
                <w:p w14:paraId="50A67C90" w14:textId="305B0427" w:rsidR="001B3836" w:rsidRPr="001B3836" w:rsidRDefault="001B3836" w:rsidP="001B38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Performance Optimizations</w:t>
                  </w:r>
                </w:p>
              </w:tc>
            </w:tr>
            <w:tr w:rsidR="001B3836" w:rsidRPr="001B3836" w14:paraId="42E21E82" w14:textId="77777777" w:rsidTr="001B38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5565223B" w14:textId="0B45E7A1" w:rsidR="001B3836" w:rsidRPr="001B3836" w:rsidRDefault="001B3836" w:rsidP="001B3836">
                  <w:pPr>
                    <w:rPr>
                      <w:color w:val="FFFFFF" w:themeColor="background1"/>
                      <w:sz w:val="22"/>
                      <w:szCs w:val="28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Yifei Jia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 </w:t>
                  </w:r>
                </w:p>
              </w:tc>
              <w:tc>
                <w:tcPr>
                  <w:tcW w:w="3729" w:type="dxa"/>
                </w:tcPr>
                <w:p w14:paraId="23DF26D9" w14:textId="13D3BE4B" w:rsidR="001B3836" w:rsidRPr="001B3836" w:rsidRDefault="001B3836" w:rsidP="001B38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sz w:val="21"/>
                      <w:szCs w:val="21"/>
                    </w:rPr>
                    <w:t>Testing and Performance Evaluation</w:t>
                  </w:r>
                  <w:r w:rsidRPr="001B3836">
                    <w:rPr>
                      <w:rStyle w:val="eop"/>
                      <w:rFonts w:ascii="Helvetica" w:hAnsi="Helvetica" w:cs="Helvetica"/>
                      <w:sz w:val="21"/>
                      <w:szCs w:val="21"/>
                    </w:rPr>
                    <w:t> </w:t>
                  </w:r>
                </w:p>
              </w:tc>
            </w:tr>
            <w:tr w:rsidR="001B3836" w:rsidRPr="001B3836" w14:paraId="49EB44A3" w14:textId="77777777" w:rsidTr="001B38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01" w:type="dxa"/>
                </w:tcPr>
                <w:p w14:paraId="77B94C99" w14:textId="3D37FC91" w:rsidR="001B3836" w:rsidRPr="001B3836" w:rsidRDefault="001B3836" w:rsidP="001B3836">
                  <w:pPr>
                    <w:rPr>
                      <w:color w:val="FFFFFF" w:themeColor="background1"/>
                      <w:sz w:val="22"/>
                      <w:szCs w:val="28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Zihan Xu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2"/>
                      <w:szCs w:val="28"/>
                    </w:rPr>
                    <w:t> </w:t>
                  </w:r>
                </w:p>
              </w:tc>
              <w:tc>
                <w:tcPr>
                  <w:tcW w:w="3729" w:type="dxa"/>
                </w:tcPr>
                <w:p w14:paraId="1ABC6E97" w14:textId="6C0CA7BB" w:rsidR="001B3836" w:rsidRPr="001B3836" w:rsidRDefault="001B3836" w:rsidP="001B38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R</w:t>
                  </w:r>
                  <w:r w:rsidRPr="001B3836">
                    <w:rPr>
                      <w:rStyle w:val="normaltextrun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eport</w:t>
                  </w:r>
                  <w:r w:rsidRPr="001B3836">
                    <w:rPr>
                      <w:rStyle w:val="eop"/>
                      <w:rFonts w:ascii="Helvetica" w:hAnsi="Helvetica" w:cs="Helvetica"/>
                      <w:color w:val="000000"/>
                      <w:sz w:val="21"/>
                      <w:szCs w:val="21"/>
                    </w:rPr>
                    <w:t>ing</w:t>
                  </w:r>
                </w:p>
              </w:tc>
            </w:tr>
          </w:tbl>
          <w:p w14:paraId="761F805C" w14:textId="56BB0976" w:rsidR="00036450" w:rsidRPr="001B3836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6B8FEC49" w14:textId="77777777" w:rsidR="00000000" w:rsidRDefault="00000000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A366A5" w14:textId="77777777" w:rsidR="00274723" w:rsidRPr="001B3836" w:rsidRDefault="00274723" w:rsidP="000C45FF">
      <w:r w:rsidRPr="001B3836">
        <w:separator/>
      </w:r>
    </w:p>
  </w:endnote>
  <w:endnote w:type="continuationSeparator" w:id="0">
    <w:p w14:paraId="3DDB39C4" w14:textId="77777777" w:rsidR="00274723" w:rsidRPr="001B3836" w:rsidRDefault="00274723" w:rsidP="000C45FF">
      <w:r w:rsidRPr="001B383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5534F" w14:textId="77777777" w:rsidR="00274723" w:rsidRPr="001B3836" w:rsidRDefault="00274723" w:rsidP="000C45FF">
      <w:r w:rsidRPr="001B3836">
        <w:separator/>
      </w:r>
    </w:p>
  </w:footnote>
  <w:footnote w:type="continuationSeparator" w:id="0">
    <w:p w14:paraId="2425AE94" w14:textId="77777777" w:rsidR="00274723" w:rsidRPr="001B3836" w:rsidRDefault="00274723" w:rsidP="000C45FF">
      <w:r w:rsidRPr="001B383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ACF17" w14:textId="77777777" w:rsidR="000C45FF" w:rsidRPr="001B3836" w:rsidRDefault="000C45FF">
    <w:pPr>
      <w:pStyle w:val="Header"/>
    </w:pPr>
    <w:r w:rsidRPr="001B3836">
      <w:drawing>
        <wp:anchor distT="0" distB="0" distL="114300" distR="114300" simplePos="0" relativeHeight="251658240" behindDoc="1" locked="0" layoutInCell="1" allowOverlap="1" wp14:anchorId="7FFDC5EF" wp14:editId="459F6DB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3A"/>
    <w:rsid w:val="00036450"/>
    <w:rsid w:val="000734F2"/>
    <w:rsid w:val="00094499"/>
    <w:rsid w:val="000C45FF"/>
    <w:rsid w:val="000E3FD1"/>
    <w:rsid w:val="000F0CA1"/>
    <w:rsid w:val="00112054"/>
    <w:rsid w:val="001317D8"/>
    <w:rsid w:val="001525E1"/>
    <w:rsid w:val="00180329"/>
    <w:rsid w:val="0019001F"/>
    <w:rsid w:val="001A74A5"/>
    <w:rsid w:val="001B2ABD"/>
    <w:rsid w:val="001B3836"/>
    <w:rsid w:val="001E0391"/>
    <w:rsid w:val="001E1759"/>
    <w:rsid w:val="001F1ECC"/>
    <w:rsid w:val="002400EB"/>
    <w:rsid w:val="00256CF7"/>
    <w:rsid w:val="00274723"/>
    <w:rsid w:val="00281FD5"/>
    <w:rsid w:val="0030481B"/>
    <w:rsid w:val="003156FC"/>
    <w:rsid w:val="0032027D"/>
    <w:rsid w:val="003254B5"/>
    <w:rsid w:val="0037121F"/>
    <w:rsid w:val="003910D8"/>
    <w:rsid w:val="003A6B7D"/>
    <w:rsid w:val="003B06CA"/>
    <w:rsid w:val="004071FC"/>
    <w:rsid w:val="00445947"/>
    <w:rsid w:val="00464E48"/>
    <w:rsid w:val="004813B3"/>
    <w:rsid w:val="00496591"/>
    <w:rsid w:val="004C63E4"/>
    <w:rsid w:val="004D3011"/>
    <w:rsid w:val="005120FA"/>
    <w:rsid w:val="005262AC"/>
    <w:rsid w:val="005E39D5"/>
    <w:rsid w:val="00600670"/>
    <w:rsid w:val="0062123A"/>
    <w:rsid w:val="00646E75"/>
    <w:rsid w:val="006771D0"/>
    <w:rsid w:val="006E394F"/>
    <w:rsid w:val="006E533A"/>
    <w:rsid w:val="006E7F60"/>
    <w:rsid w:val="00715FCB"/>
    <w:rsid w:val="00743101"/>
    <w:rsid w:val="00764C9F"/>
    <w:rsid w:val="007775E1"/>
    <w:rsid w:val="007867A0"/>
    <w:rsid w:val="007927F5"/>
    <w:rsid w:val="007E1DE7"/>
    <w:rsid w:val="00802CA0"/>
    <w:rsid w:val="00855E0E"/>
    <w:rsid w:val="00883459"/>
    <w:rsid w:val="0089126C"/>
    <w:rsid w:val="009260CD"/>
    <w:rsid w:val="00940A66"/>
    <w:rsid w:val="00952C25"/>
    <w:rsid w:val="009A61B1"/>
    <w:rsid w:val="00A13EC2"/>
    <w:rsid w:val="00A2118D"/>
    <w:rsid w:val="00AD0A50"/>
    <w:rsid w:val="00AD76E2"/>
    <w:rsid w:val="00AF0AC6"/>
    <w:rsid w:val="00B20152"/>
    <w:rsid w:val="00B25433"/>
    <w:rsid w:val="00B359E4"/>
    <w:rsid w:val="00B57D98"/>
    <w:rsid w:val="00B70850"/>
    <w:rsid w:val="00C066B6"/>
    <w:rsid w:val="00C27BFA"/>
    <w:rsid w:val="00C37BA1"/>
    <w:rsid w:val="00C4674C"/>
    <w:rsid w:val="00C506CF"/>
    <w:rsid w:val="00C72BED"/>
    <w:rsid w:val="00C9578B"/>
    <w:rsid w:val="00CB0055"/>
    <w:rsid w:val="00CE6A25"/>
    <w:rsid w:val="00D2522B"/>
    <w:rsid w:val="00D422DE"/>
    <w:rsid w:val="00D5459D"/>
    <w:rsid w:val="00DA1F4D"/>
    <w:rsid w:val="00DB5FF2"/>
    <w:rsid w:val="00DD172A"/>
    <w:rsid w:val="00E25A26"/>
    <w:rsid w:val="00E4381A"/>
    <w:rsid w:val="00E55D74"/>
    <w:rsid w:val="00E80319"/>
    <w:rsid w:val="00EC76D5"/>
    <w:rsid w:val="00F15858"/>
    <w:rsid w:val="00F60274"/>
    <w:rsid w:val="00F768F7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C16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customStyle="1" w:styleId="normaltextrun">
    <w:name w:val="normaltextrun"/>
    <w:basedOn w:val="DefaultParagraphFont"/>
    <w:rsid w:val="00464E48"/>
  </w:style>
  <w:style w:type="character" w:customStyle="1" w:styleId="eop">
    <w:name w:val="eop"/>
    <w:basedOn w:val="DefaultParagraphFont"/>
    <w:rsid w:val="00464E48"/>
  </w:style>
  <w:style w:type="table" w:styleId="GridTable4-Accent5">
    <w:name w:val="Grid Table 4 Accent 5"/>
    <w:basedOn w:val="TableNormal"/>
    <w:uiPriority w:val="49"/>
    <w:rsid w:val="001B3836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2">
    <w:name w:val="List Table 1 Light Accent 2"/>
    <w:basedOn w:val="TableNormal"/>
    <w:uiPriority w:val="46"/>
    <w:rsid w:val="001B38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6E394F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1">
    <w:name w:val="Grid Table 4 Accent 1"/>
    <w:basedOn w:val="TableNormal"/>
    <w:uiPriority w:val="49"/>
    <w:rsid w:val="006E394F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PlainTable4">
    <w:name w:val="Plain Table 4"/>
    <w:basedOn w:val="TableNormal"/>
    <w:uiPriority w:val="44"/>
    <w:rsid w:val="00855E0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8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0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1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4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print.iacr.org/2025/05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ma\AppData\Local\Microsoft\Office\16.0\DTS\en-AU%7b844E335A-24F6-4F2F-802D-2A92224344A0%7d\%7b4FCFF30A-C8F9-4452-8D58-B8A2DE7E925F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{4FCFF30A-C8F9-4452-8D58-B8A2DE7E925F}tf00546271_win32.dotx</Template>
  <TotalTime>0</TotalTime>
  <Pages>1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2025-06-27T00:47:00Z</dcterms:created>
  <dcterms:modified xsi:type="dcterms:W3CDTF">2025-06-27T03:10:00Z</dcterms:modified>
</cp:coreProperties>
</file>